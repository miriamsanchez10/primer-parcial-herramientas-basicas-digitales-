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250"/>
        <w:gridCol w:w="6780"/>
      </w:tblGrid>
      <w:tr w:rsidR="003D1B71" w:rsidRPr="00CA16E3" w14:paraId="285C6341" w14:textId="77777777" w:rsidTr="00FD0F99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8DA1FDE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B95FE3E" wp14:editId="44479B97">
                      <wp:extent cx="1810385" cy="181038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E3E681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B95FE3E" id="Elipse 3" o:spid="_x0000_s1026" alt="foto de cara de mujer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" stroked="f" strokeweight="1pt">
                      <v:fill r:id="rId11" o:title="foto de cara de mujer" recolor="t" rotate="t" type="frame"/>
                      <v:stroke joinstyle="miter"/>
                      <v:textbox>
                        <w:txbxContent>
                          <w:p w14:paraId="78E3E681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43057E1C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780" w:type="dxa"/>
            <w:tcBorders>
              <w:bottom w:val="nil"/>
            </w:tcBorders>
          </w:tcPr>
          <w:p w14:paraId="44C3D8AE" w14:textId="4A2BCDD6" w:rsidR="003D1B71" w:rsidRPr="00665F95" w:rsidRDefault="00E328F2" w:rsidP="00310F17">
            <w:pPr>
              <w:pStyle w:val="Ttulo"/>
            </w:pPr>
            <w:r>
              <w:t>MIRIAM</w:t>
            </w:r>
            <w:r w:rsidR="003D1B71" w:rsidRPr="00665F95">
              <w:rPr>
                <w:lang w:bidi="es-ES"/>
              </w:rPr>
              <w:br/>
            </w:r>
            <w:r>
              <w:t xml:space="preserve">SANCHEZ OLIVARES </w:t>
            </w:r>
          </w:p>
        </w:tc>
      </w:tr>
      <w:tr w:rsidR="003D1B71" w:rsidRPr="00CA16E3" w14:paraId="6FE62ED6" w14:textId="77777777" w:rsidTr="00FD0F99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B58787F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  <w:tcBorders>
              <w:bottom w:val="nil"/>
            </w:tcBorders>
          </w:tcPr>
          <w:p w14:paraId="0C138FB5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 w:val="restart"/>
            <w:tcBorders>
              <w:bottom w:val="nil"/>
            </w:tcBorders>
            <w:vAlign w:val="bottom"/>
          </w:tcPr>
          <w:p w14:paraId="1E157CE2" w14:textId="29CAD3F4" w:rsidR="00E328F2" w:rsidRDefault="003D1B71" w:rsidP="00F20161">
            <w:pPr>
              <w:pStyle w:val="Ttulo2"/>
            </w:pPr>
            <w:r w:rsidRPr="00F20161">
              <w:t>Experiencia</w:t>
            </w:r>
          </w:p>
          <w:p w14:paraId="040EC304" w14:textId="3856A3CE" w:rsidR="003D1B71" w:rsidRPr="007D2346" w:rsidRDefault="00E328F2" w:rsidP="00665F95">
            <w:pPr>
              <w:pStyle w:val="Fechas"/>
              <w:spacing w:line="216" w:lineRule="auto"/>
              <w:rPr>
                <w:rFonts w:ascii="Times New Roman" w:hAnsi="Times New Roman" w:cs="Times New Roman"/>
                <w:b w:val="0"/>
                <w:bCs/>
                <w:sz w:val="24"/>
                <w:szCs w:val="28"/>
              </w:rPr>
            </w:pPr>
            <w:r w:rsidRPr="007D2346">
              <w:rPr>
                <w:rFonts w:ascii="Times New Roman" w:hAnsi="Times New Roman" w:cs="Times New Roman"/>
                <w:b w:val="0"/>
                <w:bCs/>
                <w:sz w:val="24"/>
                <w:szCs w:val="28"/>
              </w:rPr>
              <w:t>Egresado de Técnico en Construcción por el CECyT 7, con sólidos conocimientos en procesos constructivos, lectura de planos y seguridad en obra. Me considero una persona responsable, puntual y con muchas ganas de aprender. Busco una oportunidad para adquirir experiencia en el ámbito de la construcción y desarrollarme profesionalmente.</w:t>
            </w:r>
          </w:p>
          <w:p w14:paraId="6ED6E721" w14:textId="79209A50" w:rsidR="007D2346" w:rsidRPr="007D2346" w:rsidRDefault="007D2346" w:rsidP="007D2346">
            <w:pPr>
              <w:pStyle w:val="Fechas"/>
              <w:numPr>
                <w:ilvl w:val="0"/>
                <w:numId w:val="19"/>
              </w:numPr>
              <w:spacing w:line="216" w:lineRule="auto"/>
              <w:rPr>
                <w:rFonts w:ascii="Times New Roman" w:hAnsi="Times New Roman" w:cs="Times New Roman"/>
                <w:b w:val="0"/>
                <w:bCs/>
                <w:sz w:val="24"/>
                <w:szCs w:val="28"/>
              </w:rPr>
            </w:pPr>
            <w:r w:rsidRPr="007D2346">
              <w:rPr>
                <w:rFonts w:ascii="Times New Roman" w:hAnsi="Times New Roman" w:cs="Times New Roman"/>
                <w:b w:val="0"/>
                <w:bCs/>
                <w:sz w:val="24"/>
                <w:szCs w:val="28"/>
              </w:rPr>
              <w:t xml:space="preserve">Apoyo en levantamientos topográficos </w:t>
            </w:r>
          </w:p>
          <w:p w14:paraId="72CCD855" w14:textId="53AF5A49" w:rsidR="007D2346" w:rsidRPr="007D2346" w:rsidRDefault="007D2346" w:rsidP="007D2346">
            <w:pPr>
              <w:pStyle w:val="Fechas"/>
              <w:numPr>
                <w:ilvl w:val="0"/>
                <w:numId w:val="19"/>
              </w:numPr>
              <w:spacing w:line="216" w:lineRule="auto"/>
              <w:rPr>
                <w:rFonts w:ascii="Times New Roman" w:hAnsi="Times New Roman" w:cs="Times New Roman"/>
                <w:b w:val="0"/>
                <w:bCs/>
                <w:sz w:val="24"/>
                <w:szCs w:val="28"/>
              </w:rPr>
            </w:pPr>
            <w:r w:rsidRPr="007D2346">
              <w:rPr>
                <w:rFonts w:ascii="Times New Roman" w:hAnsi="Times New Roman" w:cs="Times New Roman"/>
                <w:b w:val="0"/>
                <w:bCs/>
                <w:sz w:val="24"/>
                <w:szCs w:val="28"/>
              </w:rPr>
              <w:t xml:space="preserve">Supervisión de obra en trabajos escolares </w:t>
            </w:r>
          </w:p>
          <w:p w14:paraId="09277D43" w14:textId="20184073" w:rsidR="007D2346" w:rsidRPr="007D2346" w:rsidRDefault="007D2346" w:rsidP="007D2346">
            <w:pPr>
              <w:pStyle w:val="Fechas"/>
              <w:numPr>
                <w:ilvl w:val="0"/>
                <w:numId w:val="19"/>
              </w:numPr>
              <w:spacing w:line="216" w:lineRule="auto"/>
              <w:rPr>
                <w:rFonts w:ascii="Times New Roman" w:hAnsi="Times New Roman" w:cs="Times New Roman"/>
                <w:b w:val="0"/>
                <w:bCs/>
                <w:sz w:val="24"/>
                <w:szCs w:val="28"/>
              </w:rPr>
            </w:pPr>
            <w:r w:rsidRPr="007D2346">
              <w:rPr>
                <w:rFonts w:ascii="Times New Roman" w:hAnsi="Times New Roman" w:cs="Times New Roman"/>
                <w:b w:val="0"/>
                <w:bCs/>
                <w:sz w:val="24"/>
                <w:szCs w:val="28"/>
              </w:rPr>
              <w:t xml:space="preserve">Revisión de planos y materiales </w:t>
            </w:r>
          </w:p>
          <w:p w14:paraId="3041C50C" w14:textId="1CA8A3D1" w:rsidR="00FD0F99" w:rsidRPr="007D2346" w:rsidRDefault="00FD0F99" w:rsidP="00FD0F99">
            <w:pPr>
              <w:pStyle w:val="Fechas"/>
              <w:spacing w:line="216" w:lineRule="auto"/>
              <w:rPr>
                <w:sz w:val="20"/>
                <w:szCs w:val="22"/>
              </w:rPr>
            </w:pPr>
          </w:p>
          <w:p w14:paraId="2F7B84C2" w14:textId="56E52824" w:rsidR="00FD0F99" w:rsidRPr="00FD0F99" w:rsidRDefault="00FD0F99" w:rsidP="00FD0F99">
            <w:pPr>
              <w:pStyle w:val="Fechas"/>
              <w:spacing w:line="216" w:lineRule="auto"/>
              <w:rPr>
                <w:color w:val="0070C0"/>
                <w:sz w:val="22"/>
                <w:szCs w:val="24"/>
                <w:u w:val="single"/>
              </w:rPr>
            </w:pPr>
            <w:r w:rsidRPr="00FD0F99">
              <w:rPr>
                <w:rStyle w:val="Textoennegrita"/>
                <w:b/>
                <w:bCs w:val="0"/>
                <w:color w:val="0070C0"/>
                <w:sz w:val="22"/>
                <w:szCs w:val="24"/>
                <w:u w:val="single"/>
              </w:rPr>
              <w:t xml:space="preserve"> Formación académica</w:t>
            </w:r>
          </w:p>
          <w:p w14:paraId="30A0D35B" w14:textId="1FEE011D" w:rsidR="00FD0F99" w:rsidRPr="007D2346" w:rsidRDefault="00FD0F99" w:rsidP="00FD0F99">
            <w:pPr>
              <w:pStyle w:val="NormalWeb"/>
              <w:rPr>
                <w:rFonts w:cs="Times New Roman"/>
              </w:rPr>
            </w:pPr>
            <w:r w:rsidRPr="007D2346">
              <w:rPr>
                <w:rStyle w:val="Textoennegrita"/>
                <w:rFonts w:ascii="Times New Roman" w:hAnsi="Times New Roman" w:cs="Times New Roman"/>
              </w:rPr>
              <w:t>Técnico en Construcción</w:t>
            </w:r>
            <w:r w:rsidRPr="007D2346">
              <w:rPr>
                <w:rFonts w:cs="Times New Roman"/>
              </w:rPr>
              <w:br/>
              <w:t>Centro de Estudios Científicos y Tecnológicos No. 7 “Cuauhtémoc” – IPN</w:t>
            </w:r>
            <w:r w:rsidRPr="007D2346">
              <w:rPr>
                <w:rFonts w:cs="Times New Roman"/>
              </w:rPr>
              <w:br/>
              <w:t>202</w:t>
            </w:r>
            <w:r w:rsidRPr="007D2346">
              <w:rPr>
                <w:rFonts w:cs="Times New Roman"/>
              </w:rPr>
              <w:t>2</w:t>
            </w:r>
            <w:r w:rsidRPr="007D2346">
              <w:rPr>
                <w:rFonts w:cs="Times New Roman"/>
              </w:rPr>
              <w:t xml:space="preserve"> – 202</w:t>
            </w:r>
            <w:r w:rsidRPr="007D2346">
              <w:rPr>
                <w:rFonts w:cs="Times New Roman"/>
              </w:rPr>
              <w:t>5</w:t>
            </w:r>
            <w:r w:rsidRPr="007D2346">
              <w:rPr>
                <w:rFonts w:cs="Times New Roman"/>
              </w:rPr>
              <w:t xml:space="preserve"> </w:t>
            </w:r>
            <w:r w:rsidRPr="007D2346">
              <w:rPr>
                <w:rFonts w:cs="Times New Roman"/>
              </w:rPr>
              <w:br/>
            </w:r>
            <w:r w:rsidRPr="007D2346">
              <w:rPr>
                <w:rStyle w:val="nfasis"/>
                <w:rFonts w:ascii="Times New Roman" w:hAnsi="Times New Roman" w:cs="Times New Roman"/>
              </w:rPr>
              <w:t>Título obtenido: Técnico en Construcción</w:t>
            </w:r>
          </w:p>
          <w:p w14:paraId="000757F9" w14:textId="02C2D7B3" w:rsidR="003D1B71" w:rsidRPr="007D2346" w:rsidRDefault="003D1B71" w:rsidP="00665F95">
            <w:pPr>
              <w:spacing w:line="216" w:lineRule="auto"/>
              <w:rPr>
                <w:rFonts w:ascii="Times New Roman" w:hAnsi="Times New Roman" w:cs="Times New Roman"/>
              </w:rPr>
            </w:pPr>
          </w:p>
          <w:p w14:paraId="6F69F55A" w14:textId="01707706" w:rsidR="00FD0F99" w:rsidRPr="00FD0F99" w:rsidRDefault="00FD0F99" w:rsidP="00FD0F99">
            <w:pPr>
              <w:pStyle w:val="Ttulo3"/>
              <w:rPr>
                <w:rFonts w:ascii="Times New Roman" w:hAnsi="Times New Roman" w:cs="Times New Roman"/>
                <w:color w:val="0070C0"/>
                <w:u w:val="single"/>
              </w:rPr>
            </w:pPr>
            <w:r w:rsidRPr="00FD0F99">
              <w:rPr>
                <w:rStyle w:val="Textoennegrita"/>
                <w:b w:val="0"/>
                <w:bCs w:val="0"/>
                <w:color w:val="0070C0"/>
                <w:u w:val="single"/>
              </w:rPr>
              <w:t xml:space="preserve"> Habilidades</w:t>
            </w:r>
          </w:p>
          <w:p w14:paraId="4EF67847" w14:textId="77777777" w:rsidR="00FD0F99" w:rsidRDefault="00FD0F99" w:rsidP="00FD0F99">
            <w:pPr>
              <w:pStyle w:val="NormalWeb"/>
            </w:pPr>
            <w:r>
              <w:rPr>
                <w:rStyle w:val="Textoennegrita"/>
              </w:rPr>
              <w:t>Técnicas:</w:t>
            </w:r>
          </w:p>
          <w:p w14:paraId="60711BED" w14:textId="77777777" w:rsidR="00FD0F99" w:rsidRDefault="00FD0F99" w:rsidP="00FD0F99">
            <w:pPr>
              <w:pStyle w:val="NormalWeb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</w:pPr>
            <w:r>
              <w:t>Lectura e interpretación de planos arquitectónicos y estructurales</w:t>
            </w:r>
          </w:p>
          <w:p w14:paraId="6E492EA8" w14:textId="77777777" w:rsidR="00FD0F99" w:rsidRDefault="00FD0F99" w:rsidP="00FD0F99">
            <w:pPr>
              <w:pStyle w:val="NormalWeb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</w:pPr>
            <w:r>
              <w:t>Conocimientos básicos de AutoCAD</w:t>
            </w:r>
          </w:p>
          <w:p w14:paraId="088FE1E3" w14:textId="77777777" w:rsidR="00FD0F99" w:rsidRDefault="00FD0F99" w:rsidP="00FD0F99">
            <w:pPr>
              <w:pStyle w:val="NormalWeb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</w:pPr>
            <w:r>
              <w:t>Normas de seguridad e higiene en obra</w:t>
            </w:r>
          </w:p>
          <w:p w14:paraId="12D988E0" w14:textId="77777777" w:rsidR="00FD0F99" w:rsidRDefault="00FD0F99" w:rsidP="00FD0F99">
            <w:pPr>
              <w:pStyle w:val="NormalWeb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</w:pPr>
            <w:r>
              <w:t>Manejo básico de materiales de construcción</w:t>
            </w:r>
          </w:p>
          <w:p w14:paraId="3E64B0D3" w14:textId="0CA15103" w:rsidR="00FD0F99" w:rsidRDefault="00FD0F99" w:rsidP="00FD0F99">
            <w:pPr>
              <w:pStyle w:val="NormalWeb"/>
              <w:widowControl/>
              <w:numPr>
                <w:ilvl w:val="0"/>
                <w:numId w:val="16"/>
              </w:numPr>
              <w:autoSpaceDE/>
              <w:autoSpaceDN/>
              <w:adjustRightInd/>
              <w:spacing w:before="100" w:beforeAutospacing="1" w:after="100" w:afterAutospacing="1"/>
            </w:pPr>
            <w:r>
              <w:t>Paquetería Office (Word, Excel, PowerPoint)</w:t>
            </w:r>
          </w:p>
          <w:p w14:paraId="23AD8987" w14:textId="77777777" w:rsidR="00FD0F99" w:rsidRDefault="00FD0F99" w:rsidP="00FD0F99">
            <w:pPr>
              <w:pStyle w:val="NormalWeb"/>
              <w:widowControl/>
              <w:autoSpaceDE/>
              <w:autoSpaceDN/>
              <w:adjustRightInd/>
              <w:spacing w:before="100" w:beforeAutospacing="1" w:after="100" w:afterAutospacing="1"/>
              <w:ind w:left="720"/>
            </w:pPr>
          </w:p>
          <w:p w14:paraId="4E263EC4" w14:textId="235F003D" w:rsidR="003D1B71" w:rsidRPr="00665F95" w:rsidRDefault="003D1B71" w:rsidP="00FD0F99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</w:pPr>
          </w:p>
          <w:p w14:paraId="7B9EC85C" w14:textId="1514ED72" w:rsidR="003D1B71" w:rsidRPr="00F20161" w:rsidRDefault="003D1B71" w:rsidP="00F20161">
            <w:pPr>
              <w:pStyle w:val="Ttulo2"/>
            </w:pPr>
          </w:p>
          <w:p w14:paraId="15797766" w14:textId="431BCC53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733DF70F" w14:textId="77777777" w:rsidTr="00FD0F99">
        <w:trPr>
          <w:trHeight w:val="1164"/>
        </w:trPr>
        <w:tc>
          <w:tcPr>
            <w:tcW w:w="720" w:type="dxa"/>
          </w:tcPr>
          <w:p w14:paraId="6C9FBD14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4725937D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50" w:type="dxa"/>
            <w:vMerge/>
          </w:tcPr>
          <w:p w14:paraId="0797F98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6C4D7993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0EB32BC4" w14:textId="77777777" w:rsidTr="00FD0F99">
        <w:trPr>
          <w:trHeight w:val="543"/>
        </w:trPr>
        <w:tc>
          <w:tcPr>
            <w:tcW w:w="720" w:type="dxa"/>
          </w:tcPr>
          <w:p w14:paraId="2B3BE1A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34B959C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A28CE7E" wp14:editId="5A867B0F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202C8F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5B75D62" w14:textId="6B8C6A65" w:rsidR="003D1B71" w:rsidRPr="00CA16E3" w:rsidRDefault="00E328F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Calle 18#38 colonia </w:t>
            </w:r>
            <w:proofErr w:type="spellStart"/>
            <w:r>
              <w:rPr>
                <w:lang w:val="es-ES_tradnl"/>
              </w:rPr>
              <w:t>juarez</w:t>
            </w:r>
            <w:proofErr w:type="spellEnd"/>
            <w:r>
              <w:rPr>
                <w:lang w:val="es-ES_tradnl"/>
              </w:rPr>
              <w:t xml:space="preserve"> </w:t>
            </w:r>
            <w:proofErr w:type="spellStart"/>
            <w:r>
              <w:rPr>
                <w:lang w:val="es-ES_tradnl"/>
              </w:rPr>
              <w:t>pantitlan</w:t>
            </w:r>
            <w:proofErr w:type="spellEnd"/>
            <w:r>
              <w:rPr>
                <w:lang w:val="es-ES_tradnl"/>
              </w:rPr>
              <w:t xml:space="preserve"> </w:t>
            </w:r>
          </w:p>
          <w:p w14:paraId="16865F08" w14:textId="07E12B3A" w:rsidR="003D1B71" w:rsidRPr="00CA16E3" w:rsidRDefault="00E328F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CP:57460</w:t>
            </w:r>
          </w:p>
        </w:tc>
        <w:tc>
          <w:tcPr>
            <w:tcW w:w="250" w:type="dxa"/>
            <w:vMerge/>
          </w:tcPr>
          <w:p w14:paraId="3BF8751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45B0121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E637087" w14:textId="77777777" w:rsidTr="00FD0F99">
        <w:trPr>
          <w:trHeight w:val="183"/>
        </w:trPr>
        <w:tc>
          <w:tcPr>
            <w:tcW w:w="720" w:type="dxa"/>
          </w:tcPr>
          <w:p w14:paraId="0AA2BA26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FCC0345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50" w:type="dxa"/>
            <w:vMerge/>
          </w:tcPr>
          <w:p w14:paraId="70A6422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35440AE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2155F0D" w14:textId="77777777" w:rsidTr="00FD0F99">
        <w:trPr>
          <w:trHeight w:val="624"/>
        </w:trPr>
        <w:tc>
          <w:tcPr>
            <w:tcW w:w="720" w:type="dxa"/>
          </w:tcPr>
          <w:p w14:paraId="17E0A364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E8FD96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42BCCA2" wp14:editId="4F56490E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717F22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8551731" w14:textId="6A583070" w:rsidR="003D1B71" w:rsidRPr="00CA16E3" w:rsidRDefault="00E328F2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5561271718</w:t>
            </w:r>
          </w:p>
        </w:tc>
        <w:tc>
          <w:tcPr>
            <w:tcW w:w="250" w:type="dxa"/>
            <w:vMerge/>
          </w:tcPr>
          <w:p w14:paraId="03679962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3873EB4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43E27CA" w14:textId="77777777" w:rsidTr="00FD0F99">
        <w:trPr>
          <w:trHeight w:val="183"/>
        </w:trPr>
        <w:tc>
          <w:tcPr>
            <w:tcW w:w="720" w:type="dxa"/>
          </w:tcPr>
          <w:p w14:paraId="18EC5D47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EC3215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50" w:type="dxa"/>
            <w:vMerge/>
          </w:tcPr>
          <w:p w14:paraId="5EE206E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20309E85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84A3D07" w14:textId="77777777" w:rsidTr="00FD0F99">
        <w:trPr>
          <w:trHeight w:val="633"/>
        </w:trPr>
        <w:tc>
          <w:tcPr>
            <w:tcW w:w="720" w:type="dxa"/>
          </w:tcPr>
          <w:p w14:paraId="5F89313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D312993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C3D6EA2" wp14:editId="1BCA20CF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7306B8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214C125" w14:textId="100C27AF" w:rsidR="003D1B71" w:rsidRPr="00CA16E3" w:rsidRDefault="00E328F2" w:rsidP="00380FD1">
            <w:pPr>
              <w:pStyle w:val="Informacin"/>
              <w:rPr>
                <w:lang w:val="es-ES_tradnl"/>
              </w:rPr>
            </w:pPr>
            <w:hyperlink r:id="rId18" w:history="1">
              <w:r w:rsidRPr="00AC15AF">
                <w:rPr>
                  <w:rStyle w:val="Hipervnculo"/>
                  <w:lang w:val="es-ES_tradnl"/>
                </w:rPr>
                <w:t>S</w:t>
              </w:r>
              <w:r w:rsidRPr="00E328F2">
                <w:rPr>
                  <w:rStyle w:val="Hipervnculo"/>
                  <w:rFonts w:ascii="Arial" w:hAnsi="Arial" w:cs="Arial"/>
                  <w:szCs w:val="20"/>
                  <w:lang w:val="es-ES_tradnl"/>
                </w:rPr>
                <w:t>anchez.olivaresmiriam12</w:t>
              </w:r>
              <w:r w:rsidRPr="00E328F2">
                <w:rPr>
                  <w:rStyle w:val="Hipervnculo"/>
                  <w:rFonts w:ascii="Arial" w:hAnsi="Arial" w:cs="Arial"/>
                  <w:szCs w:val="20"/>
                  <w:shd w:val="clear" w:color="auto" w:fill="FFFFFF"/>
                </w:rPr>
                <w:t>@</w:t>
              </w:r>
              <w:r w:rsidRPr="00E328F2">
                <w:rPr>
                  <w:rStyle w:val="Hipervnculo"/>
                  <w:rFonts w:ascii="Arial" w:hAnsi="Arial" w:cs="Arial"/>
                  <w:szCs w:val="20"/>
                  <w:shd w:val="clear" w:color="auto" w:fill="FFFFFF"/>
                </w:rPr>
                <w:t>gmail.com</w:t>
              </w:r>
            </w:hyperlink>
          </w:p>
        </w:tc>
        <w:tc>
          <w:tcPr>
            <w:tcW w:w="250" w:type="dxa"/>
            <w:vMerge/>
          </w:tcPr>
          <w:p w14:paraId="014292F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720DD8F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60245FE" w14:textId="77777777" w:rsidTr="00FD0F99">
        <w:trPr>
          <w:trHeight w:val="174"/>
        </w:trPr>
        <w:tc>
          <w:tcPr>
            <w:tcW w:w="720" w:type="dxa"/>
          </w:tcPr>
          <w:p w14:paraId="7313EFC2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EE1EAD9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50" w:type="dxa"/>
            <w:vMerge/>
          </w:tcPr>
          <w:p w14:paraId="1BFB6CF6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178FE2F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C02E771" w14:textId="77777777" w:rsidTr="00FD0F99">
        <w:trPr>
          <w:trHeight w:val="633"/>
        </w:trPr>
        <w:tc>
          <w:tcPr>
            <w:tcW w:w="720" w:type="dxa"/>
          </w:tcPr>
          <w:p w14:paraId="2043E037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FD67A2" w14:textId="4195EBE9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227DA0E6" w14:textId="4F24C6F7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250" w:type="dxa"/>
            <w:vMerge/>
          </w:tcPr>
          <w:p w14:paraId="48925260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780" w:type="dxa"/>
            <w:vMerge/>
          </w:tcPr>
          <w:p w14:paraId="306EF6E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B17FF86" w14:textId="77777777" w:rsidTr="00FD0F99">
        <w:trPr>
          <w:trHeight w:val="4071"/>
        </w:trPr>
        <w:tc>
          <w:tcPr>
            <w:tcW w:w="720" w:type="dxa"/>
          </w:tcPr>
          <w:p w14:paraId="0675A6A2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6A863A63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50" w:type="dxa"/>
          </w:tcPr>
          <w:p w14:paraId="3A7AE83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780" w:type="dxa"/>
            <w:vMerge/>
          </w:tcPr>
          <w:p w14:paraId="182C6B2B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62B2ACA4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72628" w14:textId="77777777" w:rsidR="001764AF" w:rsidRDefault="001764AF" w:rsidP="00590471">
      <w:r>
        <w:separator/>
      </w:r>
    </w:p>
  </w:endnote>
  <w:endnote w:type="continuationSeparator" w:id="0">
    <w:p w14:paraId="0E77D559" w14:textId="77777777" w:rsidR="001764AF" w:rsidRDefault="001764A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CFD37" w14:textId="77777777" w:rsidR="001764AF" w:rsidRDefault="001764AF" w:rsidP="00590471">
      <w:r>
        <w:separator/>
      </w:r>
    </w:p>
  </w:footnote>
  <w:footnote w:type="continuationSeparator" w:id="0">
    <w:p w14:paraId="2CAD3B7A" w14:textId="77777777" w:rsidR="001764AF" w:rsidRDefault="001764A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75013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F48AFA0" wp14:editId="0286652B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5C7814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D9157E"/>
    <w:multiLevelType w:val="multilevel"/>
    <w:tmpl w:val="77E86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1A8171F"/>
    <w:multiLevelType w:val="hybridMultilevel"/>
    <w:tmpl w:val="470AC35C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D6C4599"/>
    <w:multiLevelType w:val="hybridMultilevel"/>
    <w:tmpl w:val="8C9E18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D8020EB"/>
    <w:multiLevelType w:val="multilevel"/>
    <w:tmpl w:val="1FD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7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8"/>
  </w:num>
  <w:num w:numId="17">
    <w:abstractNumId w:val="12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8F2"/>
    <w:rsid w:val="00060042"/>
    <w:rsid w:val="0008685D"/>
    <w:rsid w:val="00090860"/>
    <w:rsid w:val="00112FD7"/>
    <w:rsid w:val="00150ABD"/>
    <w:rsid w:val="001764AF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2346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6AED"/>
    <w:rsid w:val="00E328F2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D0F9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23625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E328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41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Sanchez.olivaresmiriam12@gmail.com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E653CA22-B250-4567-8E61-1E24D98915B5%7d\%7bF1B5C302-71A3-4D0A-AC1E-B88904C6D1C7%7d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{F1B5C302-71A3-4D0A-AC1E-B88904C6D1C7}tf78128832_win32</Template>
  <TotalTime>0</TotalTime>
  <Pages>1</Pages>
  <Words>172</Words>
  <Characters>948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2025-09-08T16:07:00Z</dcterms:created>
  <dcterms:modified xsi:type="dcterms:W3CDTF">2025-09-08T16:39:00Z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